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677F2" w:rsidR="007C461B" w:rsidP="003677F2" w:rsidRDefault="007C461B" w14:paraId="6345F414" w14:textId="6E5D5575"/>
    <w:sectPr w:rsidRPr="003677F2" w:rsidR="007C461B" w:rsidSect="003F52E0">
      <w:headerReference w:type="default" r:id="rId12"/>
      <w:footerReference w:type="default" r:id="rId13"/>
      <w:pgSz w:w="11906" w:h="16838" w:orient="portrait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01EC" w:rsidP="00F94127" w:rsidRDefault="006501EC" w14:paraId="44F53A3F" w14:textId="77777777">
      <w:pPr>
        <w:spacing w:after="0" w:line="240" w:lineRule="auto"/>
      </w:pPr>
      <w:r>
        <w:separator/>
      </w:r>
    </w:p>
  </w:endnote>
  <w:endnote w:type="continuationSeparator" w:id="0">
    <w:p w:rsidR="006501EC" w:rsidP="00F94127" w:rsidRDefault="006501EC" w14:paraId="37FBD8D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C77D2" w:rsidR="0080098B" w:rsidP="085283AF" w:rsidRDefault="003677F2" w14:paraId="4020FBA7" w14:textId="2C22DFC0">
    <w:pPr>
      <w:pStyle w:val="Normal"/>
    </w:pPr>
    <w:r>
      <w:rPr>
        <w:rFonts w:ascii="Lato" w:hAnsi="Lato"/>
      </w:rPr>
      <w:pict w14:anchorId="485C4311">
        <v:shapetype id="_x0000_t202" coordsize="21600,21600" o:spt="202" path="m,l,21600r21600,l21600,xe">
          <v:stroke joinstyle="miter"/>
          <v:path gradientshapeok="t" o:connecttype="rect"/>
        </v:shapetype>
        <v:shape id="Text Box 6" style="position:absolute;margin-left:269.45pt;margin-top:765.1pt;width:97.65pt;height:1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">
          <v:fill opacity="0"/>
          <v:textbox>
            <w:txbxContent>
              <w:p w:rsidRPr="00FA5DCA" w:rsidR="0080098B" w:rsidP="0080098B" w:rsidRDefault="0080098B" w14:paraId="06337C38" w14:textId="77777777">
                <w:pPr>
                  <w:rPr>
                    <w:b/>
                    <w:bCs/>
                    <w:color w:val="F7F7FA"/>
                    <w:sz w:val="20"/>
                    <w:szCs w:val="20"/>
                  </w:rPr>
                </w:pPr>
                <w:hyperlink w:history="1" r:id="rId1">
                  <w:r w:rsidRPr="00FA5DCA">
                    <w:rPr>
                      <w:rStyle w:val="Hyperlink"/>
                      <w:b/>
                      <w:bCs/>
                      <w:color w:val="F7F7FA"/>
                      <w:sz w:val="20"/>
                      <w:szCs w:val="20"/>
                    </w:rPr>
                    <w:t>https://astrikos.ai</w:t>
                  </w:r>
                </w:hyperlink>
              </w:p>
            </w:txbxContent>
          </v:textbox>
        </v:shape>
      </w:pict>
    </w:r>
    <w:r w:rsidRPr="085283AF" w:rsidR="085283AF">
      <w:rPr>
        <w:b w:val="1"/>
        <w:bCs w:val="1"/>
        <w:color w:val="E8E6F2"/>
        <w:sz w:val="20"/>
        <w:szCs w:val="20"/>
      </w:rPr>
      <w:t>ASTRIKOS.AI                                                                                                                            Copyright</w:t>
    </w:r>
    <w:r w:rsidRPr="085283AF" w:rsidR="085283AF">
      <w:rPr>
        <w:rFonts w:ascii="Aptos" w:hAnsi="Aptos" w:eastAsia="Aptos" w:cs="Aptos"/>
        <w:noProof w:val="0"/>
        <w:sz w:val="20"/>
        <w:szCs w:val="20"/>
        <w:lang w:val="en-IN"/>
      </w:rPr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01EC" w:rsidP="00F94127" w:rsidRDefault="006501EC" w14:paraId="629B5E6F" w14:textId="77777777">
      <w:pPr>
        <w:spacing w:after="0" w:line="240" w:lineRule="auto"/>
      </w:pPr>
      <w:r>
        <w:separator/>
      </w:r>
    </w:p>
  </w:footnote>
  <w:footnote w:type="continuationSeparator" w:id="0">
    <w:p w:rsidR="006501EC" w:rsidP="00F94127" w:rsidRDefault="006501EC" w14:paraId="1C6AF6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16sdtfl w16du wp14">
  <w:p w:rsidRPr="0080098B" w:rsidR="0080098B" w:rsidP="0080098B" w:rsidRDefault="0080098B" w14:paraId="0C8B28EF" w14:textId="77777777">
    <w:pPr>
      <w:pStyle w:val="Header"/>
      <w:tabs>
        <w:tab w:val="clear" w:pos="4513"/>
      </w:tabs>
      <w:rPr>
        <w:rFonts w:ascii="Lato" w:hAnsi="Lato"/>
        <w:b/>
        <w:bCs/>
        <w:color w:val="7F7F7F" w:themeColor="background1" w:themeShade="7F"/>
        <w:spacing w:val="60"/>
      </w:rPr>
    </w:pPr>
    <w:r w:rsidRPr="0080098B">
      <w:rPr>
        <w:rFonts w:ascii="Lato" w:hAnsi="Lato"/>
        <w:b/>
        <w:bCs/>
      </w:rPr>
      <w:fldChar w:fldCharType="begin"/>
    </w:r>
    <w:r w:rsidRPr="0080098B">
      <w:rPr>
        <w:rFonts w:ascii="Lato" w:hAnsi="Lato"/>
        <w:b/>
        <w:bCs/>
      </w:rPr>
      <w:instrText xml:space="preserve"> PAGE   \* MERGEFORMAT </w:instrText>
    </w:r>
    <w:r w:rsidRPr="0080098B">
      <w:rPr>
        <w:rFonts w:ascii="Lato" w:hAnsi="Lato"/>
        <w:b/>
        <w:bCs/>
      </w:rPr>
      <w:fldChar w:fldCharType="separate"/>
    </w:r>
    <w:r w:rsidRPr="0080098B">
      <w:rPr>
        <w:rFonts w:ascii="Lato" w:hAnsi="Lato"/>
        <w:b/>
        <w:bCs/>
        <w:noProof/>
      </w:rPr>
      <w:t>1</w:t>
    </w:r>
    <w:r w:rsidRPr="0080098B">
      <w:rPr>
        <w:rFonts w:ascii="Lato" w:hAnsi="Lato"/>
        <w:b/>
        <w:bCs/>
        <w:noProof/>
      </w:rPr>
      <w:fldChar w:fldCharType="end"/>
    </w:r>
    <w:r w:rsidRPr="0080098B">
      <w:rPr>
        <w:rFonts w:ascii="Lato" w:hAnsi="Lato"/>
        <w:b/>
        <w:bCs/>
      </w:rPr>
      <w:t xml:space="preserve"> | </w:t>
    </w:r>
    <w:r w:rsidRPr="0080098B">
      <w:rPr>
        <w:rFonts w:ascii="Lato" w:hAnsi="Lato"/>
        <w:b/>
        <w:bCs/>
        <w:color w:val="7F7F7F" w:themeColor="background1" w:themeShade="7F"/>
        <w:spacing w:val="60"/>
      </w:rPr>
      <w:t>Page</w:t>
    </w:r>
    <w:r w:rsidRPr="0080098B">
      <w:rPr>
        <w:rFonts w:ascii="Lato" w:hAnsi="Lato"/>
        <w:b/>
        <w:bCs/>
        <w:color w:val="7F7F7F" w:themeColor="background1" w:themeShade="7F"/>
        <w:spacing w:val="60"/>
      </w:rPr>
      <w:tab/>
    </w:r>
    <w:r w:rsidRPr="0080098B">
      <w:rPr>
        <w:rFonts w:ascii="Lato" w:hAnsi="Lato"/>
        <w:b/>
        <w:bCs/>
        <w:noProof/>
      </w:rPr>
      <w:drawing>
        <wp:inline distT="0" distB="0" distL="0" distR="0" wp14:anchorId="3753A976" wp14:editId="1F98F174">
          <wp:extent cx="1039706" cy="870454"/>
          <wp:effectExtent l="0" t="0" r="0" b="0"/>
          <wp:docPr id="33494657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9809952" name="Graphic 699809952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21981" t="26542" r="21981" b="26542"/>
                  <a:stretch/>
                </pic:blipFill>
                <pic:spPr bwMode="auto">
                  <a:xfrm>
                    <a:off x="0" y="0"/>
                    <a:ext cx="1039706" cy="870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Pr="0080098B" w:rsidR="0080098B" w:rsidP="0080098B" w:rsidRDefault="0080098B" w14:paraId="51AE1E95" w14:textId="77777777">
    <w:pPr>
      <w:pStyle w:val="Header"/>
      <w:pBdr>
        <w:top w:val="double" w:color="353248" w:sz="4" w:space="1"/>
      </w:pBdr>
      <w:tabs>
        <w:tab w:val="clear" w:pos="4513"/>
      </w:tabs>
      <w:rPr>
        <w:rFonts w:ascii="Lato" w:hAnsi="Lato"/>
        <w:b/>
        <w:bCs/>
        <w:color w:val="7F7F7F" w:themeColor="background1" w:themeShade="7F"/>
        <w:spacing w:val="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15D80"/>
    <w:multiLevelType w:val="hybridMultilevel"/>
    <w:tmpl w:val="75BE841A"/>
    <w:lvl w:ilvl="0" w:tplc="6F72CD12">
      <w:start w:val="1"/>
      <w:numFmt w:val="bullet"/>
      <w:lvlText w:val="•"/>
      <w:lvlJc w:val="left"/>
      <w:pPr>
        <w:ind w:left="504" w:hanging="288"/>
      </w:pPr>
    </w:lvl>
    <w:lvl w:ilvl="1" w:tplc="AC48E404">
      <w:numFmt w:val="decimal"/>
      <w:lvlText w:val=""/>
      <w:lvlJc w:val="left"/>
    </w:lvl>
    <w:lvl w:ilvl="2" w:tplc="32F8C8EE">
      <w:numFmt w:val="decimal"/>
      <w:lvlText w:val=""/>
      <w:lvlJc w:val="left"/>
    </w:lvl>
    <w:lvl w:ilvl="3" w:tplc="03C2672E">
      <w:numFmt w:val="decimal"/>
      <w:lvlText w:val=""/>
      <w:lvlJc w:val="left"/>
    </w:lvl>
    <w:lvl w:ilvl="4" w:tplc="C6C2AA4A">
      <w:numFmt w:val="decimal"/>
      <w:lvlText w:val=""/>
      <w:lvlJc w:val="left"/>
    </w:lvl>
    <w:lvl w:ilvl="5" w:tplc="70D88376">
      <w:numFmt w:val="decimal"/>
      <w:lvlText w:val=""/>
      <w:lvlJc w:val="left"/>
    </w:lvl>
    <w:lvl w:ilvl="6" w:tplc="AC5A8608">
      <w:numFmt w:val="decimal"/>
      <w:lvlText w:val=""/>
      <w:lvlJc w:val="left"/>
    </w:lvl>
    <w:lvl w:ilvl="7" w:tplc="42146D24">
      <w:numFmt w:val="decimal"/>
      <w:lvlText w:val=""/>
      <w:lvlJc w:val="left"/>
    </w:lvl>
    <w:lvl w:ilvl="8" w:tplc="5F384988">
      <w:numFmt w:val="decimal"/>
      <w:lvlText w:val=""/>
      <w:lvlJc w:val="left"/>
    </w:lvl>
  </w:abstractNum>
  <w:num w:numId="1" w16cid:durableId="1631935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32B"/>
    <w:rsid w:val="00006AE6"/>
    <w:rsid w:val="00090A09"/>
    <w:rsid w:val="00297CB8"/>
    <w:rsid w:val="002A7119"/>
    <w:rsid w:val="002E2CF5"/>
    <w:rsid w:val="00313D7D"/>
    <w:rsid w:val="00314D19"/>
    <w:rsid w:val="00333CBE"/>
    <w:rsid w:val="00345E26"/>
    <w:rsid w:val="003611C6"/>
    <w:rsid w:val="003677F2"/>
    <w:rsid w:val="003C77D2"/>
    <w:rsid w:val="003F52E0"/>
    <w:rsid w:val="004146F1"/>
    <w:rsid w:val="00461D9B"/>
    <w:rsid w:val="00495A22"/>
    <w:rsid w:val="005732A2"/>
    <w:rsid w:val="00612A21"/>
    <w:rsid w:val="006501EC"/>
    <w:rsid w:val="006B2CE5"/>
    <w:rsid w:val="006B3940"/>
    <w:rsid w:val="007255BE"/>
    <w:rsid w:val="007A2453"/>
    <w:rsid w:val="007C461B"/>
    <w:rsid w:val="007D6C78"/>
    <w:rsid w:val="007F23D5"/>
    <w:rsid w:val="0080098B"/>
    <w:rsid w:val="008B2CEA"/>
    <w:rsid w:val="00AD3B2F"/>
    <w:rsid w:val="00B013A6"/>
    <w:rsid w:val="00B33E36"/>
    <w:rsid w:val="00BD14F8"/>
    <w:rsid w:val="00BE1057"/>
    <w:rsid w:val="00C03928"/>
    <w:rsid w:val="00CF58F8"/>
    <w:rsid w:val="00D70FBB"/>
    <w:rsid w:val="00E43B05"/>
    <w:rsid w:val="00EE235E"/>
    <w:rsid w:val="00F94127"/>
    <w:rsid w:val="00FF632B"/>
    <w:rsid w:val="085283AF"/>
    <w:rsid w:val="1B0190CD"/>
    <w:rsid w:val="38980C2C"/>
    <w:rsid w:val="3FF35FCF"/>
    <w:rsid w:val="69C5A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39071"/>
  <w15:chartTrackingRefBased/>
  <w15:docId w15:val="{CD1384AD-ABC0-4BAB-A22E-58BC7407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1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1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941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941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9412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9412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9412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9412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9412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9412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94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2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941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94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2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9412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94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4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412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94127"/>
  </w:style>
  <w:style w:type="paragraph" w:styleId="Footer">
    <w:name w:val="footer"/>
    <w:basedOn w:val="Normal"/>
    <w:link w:val="FooterChar"/>
    <w:uiPriority w:val="99"/>
    <w:unhideWhenUsed/>
    <w:rsid w:val="00F9412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94127"/>
  </w:style>
  <w:style w:type="paragraph" w:styleId="NoSpacing">
    <w:name w:val="No Spacing"/>
    <w:link w:val="NoSpacingChar"/>
    <w:uiPriority w:val="1"/>
    <w:qFormat/>
    <w:rsid w:val="00F94127"/>
    <w:pPr>
      <w:spacing w:after="0" w:line="240" w:lineRule="auto"/>
    </w:pPr>
    <w:rPr>
      <w:rFonts w:eastAsiaTheme="minorEastAsia"/>
      <w:kern w:val="0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F94127"/>
    <w:rPr>
      <w:rFonts w:eastAsiaTheme="minorEastAsia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8009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strikos.ai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Astrikos_Document_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37a8778-b0e5-4797-aa85-afa4bbc2b2c4">ACPL-1885348313-38051</_dlc_DocId>
    <lcf76f155ced4ddcb4097134ff3c332f xmlns="16d55316-4975-496c-be3c-4153199ed5e3">
      <Terms xmlns="http://schemas.microsoft.com/office/infopath/2007/PartnerControls"/>
    </lcf76f155ced4ddcb4097134ff3c332f>
    <TaxCatchAll xmlns="f37a8778-b0e5-4797-aa85-afa4bbc2b2c4" xsi:nil="true"/>
    <_dlc_DocIdUrl xmlns="f37a8778-b0e5-4797-aa85-afa4bbc2b2c4">
      <Url>https://astrikos.sharepoint.com/_layouts/15/DocIdRedir.aspx?ID=ACPL-1885348313-38051</Url>
      <Description>ACPL-1885348313-38051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DF350FFBD5145838EA2406BA20BB0" ma:contentTypeVersion="19" ma:contentTypeDescription="Create a new document." ma:contentTypeScope="" ma:versionID="84f084822e8492bad58b28c2307f8a24">
  <xsd:schema xmlns:xsd="http://www.w3.org/2001/XMLSchema" xmlns:xs="http://www.w3.org/2001/XMLSchema" xmlns:p="http://schemas.microsoft.com/office/2006/metadata/properties" xmlns:ns2="f37a8778-b0e5-4797-aa85-afa4bbc2b2c4" xmlns:ns3="16d55316-4975-496c-be3c-4153199ed5e3" targetNamespace="http://schemas.microsoft.com/office/2006/metadata/properties" ma:root="true" ma:fieldsID="e7322adc2707a527a7a19029e7f6cdfa" ns2:_="" ns3:_="">
    <xsd:import namespace="f37a8778-b0e5-4797-aa85-afa4bbc2b2c4"/>
    <xsd:import namespace="16d55316-4975-496c-be3c-4153199ed5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2:_dlc_DocId" minOccurs="0"/>
                <xsd:element ref="ns2:_dlc_DocIdUrl" minOccurs="0"/>
                <xsd:element ref="ns2:_dlc_DocIdPersistId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8778-b0e5-4797-aa85-afa4bbc2b2c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657ec283-1875-4f9e-8432-2433d8b1257a}" ma:internalName="TaxCatchAll" ma:showField="CatchAllData" ma:web="f37a8778-b0e5-4797-aa85-afa4bbc2b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55316-4975-496c-be3c-4153199ed5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f2b1fc8-0f59-4aa7-ba99-bcdccd58c1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CE8092-F91C-4606-9125-47FD8D0B19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A89F4A-F6C0-4714-85AA-D5729BA37B66}">
  <ds:schemaRefs>
    <ds:schemaRef ds:uri="16d55316-4975-496c-be3c-4153199ed5e3"/>
    <ds:schemaRef ds:uri="f37a8778-b0e5-4797-aa85-afa4bbc2b2c4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F238F79B-513C-4322-9D28-771389C0D7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8E197B-786B-46CC-89AC-2574C8DEDD9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A7811D8-D1A8-4343-8D14-B7AA61DFC3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7a8778-b0e5-4797-aa85-afa4bbc2b2c4"/>
    <ds:schemaRef ds:uri="16d55316-4975-496c-be3c-4153199ed5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Astrikos_Document_Template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Madhura KM</lastModifiedBy>
  <revision>23</revision>
  <dcterms:created xsi:type="dcterms:W3CDTF">2025-02-25T13:15:00.0000000Z</dcterms:created>
  <dcterms:modified xsi:type="dcterms:W3CDTF">2026-08-28T05:52:35.7891373Z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0x0101006EBDF350FFBD5145838EA2406BA20BB0</vt:lpwstr>
  </property>
  <property fmtid="{D5CDD505-2E9C-101B-9397-08002B2CF9AE}" pid="4" name="_dlc_DocIdItemGuid">
    <vt:lpwstr>4487384c-6e19-45a4-9939-d946eee473d9</vt:lpwstr>
  </property>
</Properties>
</file>